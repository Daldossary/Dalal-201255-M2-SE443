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654B1" w14:textId="19AB4E5A" w:rsidR="005A6303" w:rsidRPr="005A6303" w:rsidRDefault="005A6303">
      <w:pPr>
        <w:rPr>
          <w:b/>
          <w:bCs/>
          <w:u w:val="single"/>
          <w:lang w:val="en-US"/>
        </w:rPr>
      </w:pPr>
      <w:r w:rsidRPr="005A6303">
        <w:rPr>
          <w:b/>
          <w:bCs/>
          <w:u w:val="single"/>
          <w:lang w:val="en-US"/>
        </w:rPr>
        <w:t>PART I</w:t>
      </w:r>
    </w:p>
    <w:p w14:paraId="5BE984D2" w14:textId="02B24BB5" w:rsidR="005A6303" w:rsidRDefault="005A6303">
      <w:pPr>
        <w:rPr>
          <w:b/>
          <w:bCs/>
          <w:lang w:val="en-US"/>
        </w:rPr>
      </w:pPr>
      <w:r>
        <w:rPr>
          <w:b/>
          <w:bCs/>
          <w:lang w:val="en-US"/>
        </w:rPr>
        <w:t>Q1:</w:t>
      </w:r>
    </w:p>
    <w:p w14:paraId="0D0F0160" w14:textId="4E8C9D09" w:rsidR="00057757" w:rsidRPr="00057757" w:rsidRDefault="00057757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docker pull </w:t>
      </w:r>
      <w:proofErr w:type="spellStart"/>
      <w:r>
        <w:rPr>
          <w:i/>
          <w:iCs/>
          <w:lang w:val="en-US"/>
        </w:rPr>
        <w:t>sebp</w:t>
      </w:r>
      <w:proofErr w:type="spellEnd"/>
      <w:r>
        <w:rPr>
          <w:i/>
          <w:iCs/>
          <w:lang w:val="en-US"/>
        </w:rPr>
        <w:t>/</w:t>
      </w:r>
      <w:proofErr w:type="spellStart"/>
      <w:r>
        <w:rPr>
          <w:i/>
          <w:iCs/>
          <w:lang w:val="en-US"/>
        </w:rPr>
        <w:t>lighttpd</w:t>
      </w:r>
      <w:proofErr w:type="spellEnd"/>
    </w:p>
    <w:p w14:paraId="39CCC780" w14:textId="0371313F" w:rsidR="005A6303" w:rsidRDefault="0052363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28CA24" wp14:editId="103B841E">
            <wp:extent cx="3100039" cy="181531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830" cy="18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0299" w14:textId="1BF31DF9" w:rsidR="00057757" w:rsidRPr="00187443" w:rsidRDefault="00187443">
      <w:pPr>
        <w:rPr>
          <w:i/>
          <w:iCs/>
          <w:lang w:val="en-US"/>
        </w:rPr>
      </w:pPr>
      <w:r>
        <w:rPr>
          <w:i/>
          <w:iCs/>
          <w:lang w:val="en-US"/>
        </w:rPr>
        <w:t>Docker image with name “Dalal-201255”</w:t>
      </w:r>
    </w:p>
    <w:p w14:paraId="2751556E" w14:textId="7E17C09F" w:rsidR="0052363E" w:rsidRDefault="0018744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ACF9B4" wp14:editId="3AF79BA1">
            <wp:extent cx="5943600" cy="63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34CD" w14:textId="60B61684" w:rsidR="009402AD" w:rsidRDefault="009402AD">
      <w:pPr>
        <w:rPr>
          <w:b/>
          <w:bCs/>
          <w:lang w:val="en-US"/>
        </w:rPr>
      </w:pPr>
    </w:p>
    <w:p w14:paraId="7984810E" w14:textId="77777777" w:rsidR="00F259F6" w:rsidRDefault="009402AD" w:rsidP="009402AD">
      <w:pPr>
        <w:rPr>
          <w:b/>
          <w:bCs/>
          <w:lang w:val="en-US"/>
        </w:rPr>
      </w:pPr>
      <w:r>
        <w:rPr>
          <w:b/>
          <w:bCs/>
          <w:lang w:val="en-US"/>
        </w:rPr>
        <w:t>Q</w:t>
      </w:r>
      <w:r w:rsidR="008B7582">
        <w:rPr>
          <w:b/>
          <w:bCs/>
          <w:lang w:val="en-US"/>
        </w:rPr>
        <w:t>2</w:t>
      </w:r>
      <w:r>
        <w:rPr>
          <w:b/>
          <w:bCs/>
          <w:lang w:val="en-US"/>
        </w:rPr>
        <w:t>:</w:t>
      </w:r>
    </w:p>
    <w:p w14:paraId="621A6055" w14:textId="00EC04E5" w:rsidR="009402AD" w:rsidRPr="009402AD" w:rsidRDefault="00F259F6" w:rsidP="009402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4C65E3" wp14:editId="0F606AC0">
            <wp:extent cx="3367668" cy="3867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134" cy="3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D95" w14:textId="797BD37B" w:rsidR="005A6303" w:rsidRDefault="009402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878ADB1" wp14:editId="01CBAF7B">
            <wp:extent cx="5943600" cy="18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00C2" w14:textId="56C2DBAE" w:rsidR="008B7582" w:rsidRDefault="008B7582">
      <w:pPr>
        <w:rPr>
          <w:b/>
          <w:bCs/>
          <w:lang w:val="en-US"/>
        </w:rPr>
      </w:pPr>
    </w:p>
    <w:p w14:paraId="0C728DD0" w14:textId="1AF449DE" w:rsidR="008B7582" w:rsidRDefault="008B7582">
      <w:pPr>
        <w:rPr>
          <w:b/>
          <w:bCs/>
          <w:lang w:val="en-US"/>
        </w:rPr>
      </w:pPr>
      <w:r>
        <w:rPr>
          <w:b/>
          <w:bCs/>
          <w:lang w:val="en-US"/>
        </w:rPr>
        <w:t>Q3:</w:t>
      </w:r>
    </w:p>
    <w:p w14:paraId="622A4189" w14:textId="28C29A20" w:rsidR="009402AD" w:rsidRDefault="008B75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3DE297" wp14:editId="7D2A94D7">
            <wp:extent cx="1509132" cy="1230523"/>
            <wp:effectExtent l="0" t="0" r="2540" b="19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450" cy="12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743F" w14:textId="77777777" w:rsidR="008B7582" w:rsidRDefault="008B7582">
      <w:pPr>
        <w:rPr>
          <w:b/>
          <w:bCs/>
          <w:lang w:val="en-US"/>
        </w:rPr>
      </w:pPr>
    </w:p>
    <w:p w14:paraId="595DADA5" w14:textId="74C20FCF" w:rsidR="00011F08" w:rsidRDefault="009402AD" w:rsidP="00F259F6">
      <w:pPr>
        <w:rPr>
          <w:b/>
          <w:bCs/>
          <w:lang w:val="en-US"/>
        </w:rPr>
      </w:pPr>
      <w:r w:rsidRPr="009402AD">
        <w:rPr>
          <w:b/>
          <w:bCs/>
          <w:lang w:val="en-US"/>
        </w:rPr>
        <w:lastRenderedPageBreak/>
        <w:t>Q4:</w:t>
      </w:r>
      <w:r w:rsidR="00F259F6">
        <w:rPr>
          <w:b/>
          <w:bCs/>
          <w:noProof/>
          <w:lang w:val="en-US"/>
        </w:rPr>
        <w:drawing>
          <wp:inline distT="0" distB="0" distL="0" distR="0" wp14:anchorId="2BC32DF4" wp14:editId="44245418">
            <wp:extent cx="5943600" cy="2299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059C" w14:textId="4605E759" w:rsidR="00011F08" w:rsidRDefault="00F259F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6E6971" wp14:editId="40C0F864">
            <wp:extent cx="5943600" cy="514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250F" w14:textId="6317AB33" w:rsidR="00F259F6" w:rsidRDefault="00F259F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120BD3" wp14:editId="1D691357">
            <wp:extent cx="5943600" cy="2415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9F04" w14:textId="77777777" w:rsidR="00F259F6" w:rsidRDefault="00F259F6">
      <w:pPr>
        <w:rPr>
          <w:b/>
          <w:bCs/>
          <w:lang w:val="en-US"/>
        </w:rPr>
      </w:pPr>
    </w:p>
    <w:p w14:paraId="34F5AFE8" w14:textId="265F7DD4" w:rsidR="00011F08" w:rsidRDefault="008B7582">
      <w:pPr>
        <w:rPr>
          <w:b/>
          <w:bCs/>
          <w:lang w:val="en-US"/>
        </w:rPr>
      </w:pPr>
      <w:r>
        <w:rPr>
          <w:b/>
          <w:bCs/>
          <w:lang w:val="en-US"/>
        </w:rPr>
        <w:t>Q5:</w:t>
      </w:r>
    </w:p>
    <w:p w14:paraId="12641D14" w14:textId="13DBFF7B" w:rsidR="00011F08" w:rsidRDefault="00011F08">
      <w:pPr>
        <w:rPr>
          <w:b/>
          <w:bCs/>
          <w:lang w:val="en-US"/>
        </w:rPr>
      </w:pPr>
      <w:r>
        <w:rPr>
          <w:b/>
          <w:bCs/>
          <w:lang w:val="en-US"/>
        </w:rPr>
        <w:t>A - b)</w:t>
      </w:r>
    </w:p>
    <w:p w14:paraId="1055C0F4" w14:textId="6EA96FB6" w:rsidR="008B7582" w:rsidRDefault="00011F08" w:rsidP="00011F0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E9C4631" wp14:editId="3BEF840B">
            <wp:extent cx="3479180" cy="60143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5" cy="6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4C" w14:textId="43A44AC9" w:rsidR="008B7582" w:rsidRDefault="008B7582">
      <w:pPr>
        <w:rPr>
          <w:b/>
          <w:bCs/>
          <w:lang w:val="en-US"/>
        </w:rPr>
      </w:pPr>
      <w:r>
        <w:rPr>
          <w:b/>
          <w:bCs/>
          <w:lang w:val="en-US"/>
        </w:rPr>
        <w:t>c)</w:t>
      </w:r>
    </w:p>
    <w:p w14:paraId="5E8A2689" w14:textId="752F9186" w:rsidR="008B7582" w:rsidRDefault="008B7582" w:rsidP="00011F0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0BEAD0" wp14:editId="14F2F1FA">
            <wp:extent cx="5943600" cy="619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85C" w14:textId="5B78E13C" w:rsidR="008B7582" w:rsidRDefault="008B7582" w:rsidP="008B7582">
      <w:pPr>
        <w:rPr>
          <w:b/>
          <w:bCs/>
          <w:lang w:val="en-US"/>
        </w:rPr>
      </w:pPr>
      <w:r>
        <w:rPr>
          <w:b/>
          <w:bCs/>
          <w:lang w:val="en-US"/>
        </w:rPr>
        <w:t>Q6)</w:t>
      </w:r>
    </w:p>
    <w:p w14:paraId="5E7DD94F" w14:textId="47659B01" w:rsidR="008B7582" w:rsidRDefault="008B75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7984BFD" wp14:editId="03B2054D">
            <wp:extent cx="5943600" cy="948690"/>
            <wp:effectExtent l="0" t="0" r="0" b="381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57E5" w14:textId="1550C090" w:rsidR="008B7582" w:rsidRDefault="008B7582">
      <w:pPr>
        <w:rPr>
          <w:b/>
          <w:bCs/>
          <w:lang w:val="en-US"/>
        </w:rPr>
      </w:pPr>
    </w:p>
    <w:p w14:paraId="55F81C05" w14:textId="66D8163E" w:rsidR="008B7582" w:rsidRDefault="008B7582">
      <w:pPr>
        <w:rPr>
          <w:b/>
          <w:bCs/>
          <w:lang w:val="en-US"/>
        </w:rPr>
      </w:pPr>
      <w:r>
        <w:rPr>
          <w:b/>
          <w:bCs/>
          <w:lang w:val="en-US"/>
        </w:rPr>
        <w:t>Q7)</w:t>
      </w:r>
    </w:p>
    <w:p w14:paraId="0ADA2AC2" w14:textId="1F05897D" w:rsidR="008B7582" w:rsidRDefault="008B75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C3C084" wp14:editId="7498A52C">
            <wp:extent cx="5943600" cy="8420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47AB" w14:textId="01F60E8F" w:rsidR="008B7582" w:rsidRDefault="008B7582">
      <w:pPr>
        <w:rPr>
          <w:b/>
          <w:bCs/>
          <w:lang w:val="en-US"/>
        </w:rPr>
      </w:pPr>
    </w:p>
    <w:p w14:paraId="5D112B33" w14:textId="76B335A4" w:rsidR="008B7582" w:rsidRDefault="008B7582" w:rsidP="008B7582">
      <w:pPr>
        <w:rPr>
          <w:b/>
          <w:bCs/>
          <w:lang w:val="en-US"/>
        </w:rPr>
      </w:pPr>
      <w:r>
        <w:rPr>
          <w:b/>
          <w:bCs/>
          <w:lang w:val="en-US"/>
        </w:rPr>
        <w:t>Q8)</w:t>
      </w:r>
    </w:p>
    <w:p w14:paraId="008101FB" w14:textId="77777777" w:rsidR="008B7582" w:rsidRDefault="008B758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79CFCD" wp14:editId="3E98AB72">
            <wp:extent cx="2652422" cy="3018263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279" cy="30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A93" w14:textId="77777777" w:rsidR="008B7582" w:rsidRDefault="008B7582">
      <w:pPr>
        <w:rPr>
          <w:b/>
          <w:bCs/>
          <w:lang w:val="en-US"/>
        </w:rPr>
      </w:pPr>
    </w:p>
    <w:p w14:paraId="3E71745D" w14:textId="40792A0B" w:rsidR="008B7582" w:rsidRDefault="008B7582" w:rsidP="00011F0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A87B1F" wp14:editId="18E1E359">
            <wp:extent cx="5943600" cy="9404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52B1" w14:textId="034EB28E" w:rsidR="008B7582" w:rsidRDefault="008B7582">
      <w:pPr>
        <w:rPr>
          <w:b/>
          <w:bCs/>
          <w:lang w:val="en-US"/>
        </w:rPr>
      </w:pPr>
    </w:p>
    <w:p w14:paraId="7D249ACB" w14:textId="00535A35" w:rsidR="00011F08" w:rsidRDefault="00011F08">
      <w:pPr>
        <w:rPr>
          <w:b/>
          <w:bCs/>
          <w:lang w:val="en-US"/>
        </w:rPr>
      </w:pPr>
    </w:p>
    <w:p w14:paraId="18B8626C" w14:textId="74A4816E" w:rsidR="00011F08" w:rsidRDefault="00011F08">
      <w:pPr>
        <w:rPr>
          <w:b/>
          <w:bCs/>
          <w:lang w:val="en-US"/>
        </w:rPr>
      </w:pPr>
    </w:p>
    <w:p w14:paraId="66064A02" w14:textId="1A52141B" w:rsidR="00011F08" w:rsidRDefault="00011F08">
      <w:pPr>
        <w:rPr>
          <w:b/>
          <w:bCs/>
          <w:lang w:val="en-US"/>
        </w:rPr>
      </w:pPr>
    </w:p>
    <w:p w14:paraId="59DA206E" w14:textId="77777777" w:rsidR="00011F08" w:rsidRDefault="00011F08">
      <w:pPr>
        <w:rPr>
          <w:b/>
          <w:bCs/>
          <w:lang w:val="en-US"/>
        </w:rPr>
      </w:pPr>
    </w:p>
    <w:p w14:paraId="41C09ED4" w14:textId="767C0794" w:rsidR="00653B9E" w:rsidRPr="005A6303" w:rsidRDefault="005A6303">
      <w:pPr>
        <w:rPr>
          <w:b/>
          <w:bCs/>
          <w:u w:val="single"/>
          <w:lang w:val="en-US"/>
        </w:rPr>
      </w:pPr>
      <w:r w:rsidRPr="005A6303">
        <w:rPr>
          <w:b/>
          <w:bCs/>
          <w:u w:val="single"/>
          <w:lang w:val="en-US"/>
        </w:rPr>
        <w:t>PART II</w:t>
      </w:r>
    </w:p>
    <w:p w14:paraId="33BD935F" w14:textId="0ACB7809" w:rsidR="005A6303" w:rsidRDefault="005A6303">
      <w:pPr>
        <w:rPr>
          <w:b/>
          <w:bCs/>
          <w:lang w:val="en-US"/>
        </w:rPr>
      </w:pPr>
    </w:p>
    <w:p w14:paraId="3AC8A08D" w14:textId="449C8AF8" w:rsidR="005A6303" w:rsidRDefault="005A6303">
      <w:pPr>
        <w:rPr>
          <w:b/>
          <w:bCs/>
          <w:lang w:val="en-US"/>
        </w:rPr>
      </w:pPr>
      <w:r>
        <w:rPr>
          <w:b/>
          <w:bCs/>
          <w:lang w:val="en-US"/>
        </w:rPr>
        <w:t>Q9:</w:t>
      </w:r>
    </w:p>
    <w:p w14:paraId="448C1B11" w14:textId="2CF90CB7" w:rsidR="005A6303" w:rsidRDefault="005A630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7CB1D5" wp14:editId="5918F197">
            <wp:extent cx="5943600" cy="2056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0AB" w14:textId="3C386B2D" w:rsidR="005A6303" w:rsidRDefault="005A6303">
      <w:pPr>
        <w:rPr>
          <w:b/>
          <w:bCs/>
          <w:lang w:val="en-US"/>
        </w:rPr>
      </w:pPr>
      <w:r>
        <w:rPr>
          <w:b/>
          <w:bCs/>
          <w:lang w:val="en-US"/>
        </w:rPr>
        <w:t>Commands used after going to directory with python files:</w:t>
      </w:r>
    </w:p>
    <w:p w14:paraId="3C5212D8" w14:textId="077501F5" w:rsidR="005A6303" w:rsidRDefault="005A6303">
      <w:pPr>
        <w:rPr>
          <w:i/>
          <w:iCs/>
          <w:lang w:val="en-US"/>
        </w:rPr>
      </w:pPr>
      <w:r>
        <w:rPr>
          <w:i/>
          <w:iCs/>
          <w:lang w:val="en-US"/>
        </w:rPr>
        <w:t>python3 MQTT_sub.py</w:t>
      </w:r>
    </w:p>
    <w:p w14:paraId="6E537DBE" w14:textId="5B748499" w:rsidR="005A6303" w:rsidRDefault="005A6303" w:rsidP="005A6303">
      <w:pPr>
        <w:rPr>
          <w:i/>
          <w:iCs/>
          <w:lang w:val="en-US"/>
        </w:rPr>
      </w:pPr>
      <w:r>
        <w:rPr>
          <w:i/>
          <w:iCs/>
          <w:lang w:val="en-US"/>
        </w:rPr>
        <w:t>python3 MQTT_</w:t>
      </w:r>
      <w:r>
        <w:rPr>
          <w:i/>
          <w:iCs/>
          <w:lang w:val="en-US"/>
        </w:rPr>
        <w:t>pub</w:t>
      </w:r>
      <w:r>
        <w:rPr>
          <w:i/>
          <w:iCs/>
          <w:lang w:val="en-US"/>
        </w:rPr>
        <w:t>.py</w:t>
      </w:r>
    </w:p>
    <w:p w14:paraId="200FC6F6" w14:textId="18509BFE" w:rsidR="005A6303" w:rsidRDefault="005A6303" w:rsidP="005A6303">
      <w:pPr>
        <w:rPr>
          <w:i/>
          <w:iCs/>
          <w:lang w:val="en-US"/>
        </w:rPr>
      </w:pPr>
    </w:p>
    <w:p w14:paraId="677D23D5" w14:textId="77777777" w:rsidR="005A6303" w:rsidRPr="005A6303" w:rsidRDefault="005A6303" w:rsidP="005A6303">
      <w:pPr>
        <w:rPr>
          <w:lang w:val="en-US"/>
        </w:rPr>
      </w:pPr>
    </w:p>
    <w:p w14:paraId="2ED8B965" w14:textId="77777777" w:rsidR="005A6303" w:rsidRPr="005A6303" w:rsidRDefault="005A6303">
      <w:pPr>
        <w:rPr>
          <w:i/>
          <w:iCs/>
          <w:lang w:val="en-US"/>
        </w:rPr>
      </w:pPr>
    </w:p>
    <w:sectPr w:rsidR="005A6303" w:rsidRPr="005A6303" w:rsidSect="005B217B">
      <w:headerReference w:type="default" r:id="rId21"/>
      <w:pgSz w:w="12240" w:h="15840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B28FD" w14:textId="77777777" w:rsidR="000F08D4" w:rsidRDefault="000F08D4" w:rsidP="005B217B">
      <w:r>
        <w:separator/>
      </w:r>
    </w:p>
  </w:endnote>
  <w:endnote w:type="continuationSeparator" w:id="0">
    <w:p w14:paraId="73EFC0C0" w14:textId="77777777" w:rsidR="000F08D4" w:rsidRDefault="000F08D4" w:rsidP="005B2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0F46D" w14:textId="77777777" w:rsidR="000F08D4" w:rsidRDefault="000F08D4" w:rsidP="005B217B">
      <w:r>
        <w:separator/>
      </w:r>
    </w:p>
  </w:footnote>
  <w:footnote w:type="continuationSeparator" w:id="0">
    <w:p w14:paraId="6D9B8E08" w14:textId="77777777" w:rsidR="000F08D4" w:rsidRDefault="000F08D4" w:rsidP="005B21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4C2CF" w14:textId="77777777" w:rsidR="005B217B" w:rsidRDefault="005B217B">
    <w:pPr>
      <w:pStyle w:val="Header"/>
      <w:rPr>
        <w:b/>
        <w:bCs/>
        <w:lang w:val="en-US"/>
      </w:rPr>
    </w:pPr>
  </w:p>
  <w:p w14:paraId="6B5249FA" w14:textId="2584619F" w:rsidR="005B217B" w:rsidRDefault="005B217B">
    <w:pPr>
      <w:pStyle w:val="Header"/>
      <w:rPr>
        <w:i/>
        <w:iCs/>
        <w:lang w:val="en-US"/>
      </w:rPr>
    </w:pPr>
    <w:r>
      <w:rPr>
        <w:b/>
        <w:bCs/>
        <w:lang w:val="en-US"/>
      </w:rPr>
      <w:t xml:space="preserve">Name: </w:t>
    </w:r>
    <w:r>
      <w:rPr>
        <w:i/>
        <w:iCs/>
        <w:lang w:val="en-US"/>
      </w:rPr>
      <w:t>Dalal Aldossary</w:t>
    </w:r>
    <w:r>
      <w:rPr>
        <w:i/>
        <w:iCs/>
        <w:lang w:val="en-US"/>
      </w:rPr>
      <w:tab/>
    </w:r>
    <w:r>
      <w:rPr>
        <w:i/>
        <w:iCs/>
        <w:lang w:val="en-US"/>
      </w:rPr>
      <w:tab/>
    </w:r>
    <w:r w:rsidR="005A6303">
      <w:rPr>
        <w:b/>
        <w:bCs/>
        <w:i/>
        <w:iCs/>
        <w:lang w:val="en-US"/>
      </w:rPr>
      <w:t>16</w:t>
    </w:r>
    <w:r w:rsidRPr="005B217B">
      <w:rPr>
        <w:b/>
        <w:bCs/>
        <w:i/>
        <w:iCs/>
        <w:lang w:val="en-US"/>
      </w:rPr>
      <w:t xml:space="preserve"> / </w:t>
    </w:r>
    <w:r w:rsidR="005A6303">
      <w:rPr>
        <w:b/>
        <w:bCs/>
        <w:i/>
        <w:iCs/>
        <w:lang w:val="en-US"/>
      </w:rPr>
      <w:t>11</w:t>
    </w:r>
    <w:r w:rsidRPr="005B217B">
      <w:rPr>
        <w:b/>
        <w:bCs/>
        <w:i/>
        <w:iCs/>
        <w:lang w:val="en-US"/>
      </w:rPr>
      <w:t xml:space="preserve"> / </w:t>
    </w:r>
    <w:r w:rsidR="005A6303">
      <w:rPr>
        <w:b/>
        <w:bCs/>
        <w:i/>
        <w:iCs/>
        <w:lang w:val="en-US"/>
      </w:rPr>
      <w:t>2022</w:t>
    </w:r>
    <w:r>
      <w:rPr>
        <w:i/>
        <w:iCs/>
        <w:lang w:val="en-US"/>
      </w:rPr>
      <w:br/>
    </w:r>
    <w:r>
      <w:rPr>
        <w:b/>
        <w:bCs/>
        <w:lang w:val="en-US"/>
      </w:rPr>
      <w:t xml:space="preserve">ID# </w:t>
    </w:r>
    <w:r>
      <w:rPr>
        <w:i/>
        <w:iCs/>
        <w:lang w:val="en-US"/>
      </w:rPr>
      <w:t>201255</w:t>
    </w:r>
    <w:r>
      <w:rPr>
        <w:i/>
        <w:iCs/>
        <w:lang w:val="en-US"/>
      </w:rPr>
      <w:tab/>
    </w:r>
    <w:r>
      <w:rPr>
        <w:i/>
        <w:iCs/>
        <w:lang w:val="en-US"/>
      </w:rPr>
      <w:tab/>
    </w:r>
    <w:r w:rsidR="005A6303">
      <w:rPr>
        <w:b/>
        <w:bCs/>
        <w:i/>
        <w:iCs/>
        <w:lang w:val="en-US"/>
      </w:rPr>
      <w:t>SE443</w:t>
    </w:r>
    <w:r w:rsidRPr="005B217B">
      <w:rPr>
        <w:b/>
        <w:bCs/>
        <w:i/>
        <w:iCs/>
        <w:lang w:val="en-US"/>
      </w:rPr>
      <w:t xml:space="preserve">: </w:t>
    </w:r>
    <w:r w:rsidR="005A6303">
      <w:rPr>
        <w:i/>
        <w:iCs/>
        <w:lang w:val="en-US"/>
      </w:rPr>
      <w:t>Midterm 2</w:t>
    </w:r>
  </w:p>
  <w:p w14:paraId="4EECE04C" w14:textId="77777777" w:rsidR="005B217B" w:rsidRPr="005B217B" w:rsidRDefault="005B217B">
    <w:pPr>
      <w:pStyle w:val="Header"/>
      <w:rPr>
        <w:i/>
        <w:iCs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03"/>
    <w:rsid w:val="00011F08"/>
    <w:rsid w:val="00057757"/>
    <w:rsid w:val="000F08D4"/>
    <w:rsid w:val="00187443"/>
    <w:rsid w:val="00272198"/>
    <w:rsid w:val="004A62AB"/>
    <w:rsid w:val="0052363E"/>
    <w:rsid w:val="005A6303"/>
    <w:rsid w:val="005B217B"/>
    <w:rsid w:val="00781E6F"/>
    <w:rsid w:val="008B7582"/>
    <w:rsid w:val="009402AD"/>
    <w:rsid w:val="009B4764"/>
    <w:rsid w:val="00EF705B"/>
    <w:rsid w:val="00F2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8345"/>
  <w15:chartTrackingRefBased/>
  <w15:docId w15:val="{1B3D05B5-665F-FD41-A3FD-B0131A05A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21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217B"/>
  </w:style>
  <w:style w:type="paragraph" w:styleId="Footer">
    <w:name w:val="footer"/>
    <w:basedOn w:val="Normal"/>
    <w:link w:val="FooterChar"/>
    <w:uiPriority w:val="99"/>
    <w:unhideWhenUsed/>
    <w:rsid w:val="005B21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2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nda/Library/Group%20Containers/UBF8T346G9.Office/User%20Content.localized/Templates.localized/Random%20Assignments%20Tem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Random Assignments Temp.dotx</Template>
  <TotalTime>3</TotalTime>
  <Pages>4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Dalal Essa A Aldossary</cp:lastModifiedBy>
  <cp:revision>3</cp:revision>
  <dcterms:created xsi:type="dcterms:W3CDTF">2022-11-16T11:39:00Z</dcterms:created>
  <dcterms:modified xsi:type="dcterms:W3CDTF">2022-11-16T11:44:00Z</dcterms:modified>
</cp:coreProperties>
</file>